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A869E" w14:textId="2D808493" w:rsidR="007A71EE" w:rsidRDefault="005F3678" w:rsidP="005F3678">
      <w:pPr>
        <w:pStyle w:val="a8"/>
      </w:pPr>
      <w:r>
        <w:rPr>
          <w:rFonts w:hint="eastAsia"/>
        </w:rPr>
        <w:t>运行配置说明</w:t>
      </w:r>
    </w:p>
    <w:p w14:paraId="160F43D3" w14:textId="05B26378" w:rsidR="005F3678" w:rsidRPr="005F3678" w:rsidRDefault="005F3678" w:rsidP="005F3678">
      <w:pPr>
        <w:jc w:val="center"/>
      </w:pP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7</w:t>
      </w:r>
      <w:r>
        <w:rPr>
          <w:rFonts w:hint="eastAsia"/>
        </w:rPr>
        <w:t>月</w:t>
      </w:r>
      <w:r>
        <w:rPr>
          <w:rFonts w:hint="eastAsia"/>
        </w:rPr>
        <w:t>1</w:t>
      </w:r>
      <w:r w:rsidR="00FC2140">
        <w:rPr>
          <w:rFonts w:hint="eastAsia"/>
        </w:rPr>
        <w:t>8</w:t>
      </w:r>
      <w:r>
        <w:rPr>
          <w:rFonts w:hint="eastAsia"/>
        </w:rPr>
        <w:t>日</w:t>
      </w:r>
    </w:p>
    <w:p w14:paraId="12B588CC" w14:textId="39749F1F" w:rsidR="007A71EE" w:rsidRDefault="005F3678" w:rsidP="00E63A5C">
      <w:pPr>
        <w:pStyle w:val="ac"/>
      </w:pPr>
      <w:r>
        <w:rPr>
          <w:rFonts w:hint="eastAsia"/>
        </w:rPr>
        <w:t>参赛队伍</w:t>
      </w:r>
      <w:r w:rsidR="007A71EE" w:rsidRPr="00093813">
        <w:rPr>
          <w:rFonts w:hint="eastAsia"/>
        </w:rPr>
        <w:t>：</w:t>
      </w:r>
      <w:r w:rsidR="006F2FE5">
        <w:rPr>
          <w:rFonts w:hint="eastAsia"/>
        </w:rPr>
        <w:t>章鱼哥的紧箍咒</w:t>
      </w:r>
    </w:p>
    <w:p w14:paraId="4F002997" w14:textId="4435D88B" w:rsidR="005F3678" w:rsidRPr="00093813" w:rsidRDefault="005F3678" w:rsidP="00E63A5C">
      <w:pPr>
        <w:pStyle w:val="ac"/>
      </w:pPr>
      <w:r>
        <w:rPr>
          <w:rFonts w:hint="eastAsia"/>
        </w:rPr>
        <w:t>使用程序语言：</w:t>
      </w:r>
      <w:r w:rsidR="006F2FE5">
        <w:rPr>
          <w:rFonts w:hint="eastAsia"/>
        </w:rPr>
        <w:t>python</w:t>
      </w:r>
    </w:p>
    <w:p w14:paraId="129375FB" w14:textId="1D6C63B8" w:rsidR="007A71EE" w:rsidRDefault="007A71EE" w:rsidP="005F3678"/>
    <w:p w14:paraId="51D73A4E" w14:textId="0B306218" w:rsidR="005F3678" w:rsidRDefault="005F3678" w:rsidP="005F3678">
      <w:pPr>
        <w:pStyle w:val="1"/>
      </w:pPr>
      <w:r w:rsidRPr="005F3678">
        <w:t>环境要求</w:t>
      </w:r>
    </w:p>
    <w:p w14:paraId="5E4E9B48" w14:textId="7E2E252B" w:rsidR="005F3678" w:rsidRPr="005F3678" w:rsidRDefault="005F3678" w:rsidP="005F3678">
      <w:r>
        <w:rPr>
          <w:rFonts w:hint="eastAsia"/>
        </w:rPr>
        <w:t>于本节内说明成功运行源代码的环境要求，包括但不限于操作系统、编程语言版本、解释器</w:t>
      </w:r>
      <w:r>
        <w:rPr>
          <w:rFonts w:hint="eastAsia"/>
        </w:rPr>
        <w:t>/</w:t>
      </w:r>
      <w:r>
        <w:rPr>
          <w:rFonts w:hint="eastAsia"/>
        </w:rPr>
        <w:t>编译器、硬件要求等。</w:t>
      </w:r>
    </w:p>
    <w:p w14:paraId="4F6B7A96" w14:textId="77777777" w:rsidR="006F2FE5" w:rsidRPr="006F2FE5" w:rsidRDefault="006F2FE5" w:rsidP="006F2FE5">
      <w:r w:rsidRPr="006F2FE5">
        <w:t>成功运行此源代码所需的环境配置如下：</w:t>
      </w:r>
    </w:p>
    <w:p w14:paraId="694A9CF7" w14:textId="77777777" w:rsidR="006F2FE5" w:rsidRPr="006F2FE5" w:rsidRDefault="006F2FE5" w:rsidP="006F2FE5">
      <w:pPr>
        <w:numPr>
          <w:ilvl w:val="0"/>
          <w:numId w:val="28"/>
        </w:numPr>
      </w:pPr>
      <w:r w:rsidRPr="006F2FE5">
        <w:rPr>
          <w:b/>
          <w:bCs/>
        </w:rPr>
        <w:t>操作系统</w:t>
      </w:r>
      <w:r w:rsidRPr="006F2FE5">
        <w:t xml:space="preserve">: </w:t>
      </w:r>
      <w:r w:rsidRPr="006F2FE5">
        <w:t>不限。代码在</w:t>
      </w:r>
      <w:r w:rsidRPr="006F2FE5">
        <w:t xml:space="preserve"> Google Colab </w:t>
      </w:r>
      <w:r w:rsidRPr="006F2FE5">
        <w:t>环境中开发和测试，该环境通常基于</w:t>
      </w:r>
      <w:r w:rsidRPr="006F2FE5">
        <w:t xml:space="preserve"> Linux (Ubuntu) </w:t>
      </w:r>
      <w:r w:rsidRPr="006F2FE5">
        <w:t>发行版。代码本身与平台无关，可在</w:t>
      </w:r>
      <w:r w:rsidRPr="006F2FE5">
        <w:t xml:space="preserve"> Windows, macOS, </w:t>
      </w:r>
      <w:r w:rsidRPr="006F2FE5">
        <w:t>或</w:t>
      </w:r>
      <w:r w:rsidRPr="006F2FE5">
        <w:t xml:space="preserve"> Linux </w:t>
      </w:r>
      <w:r w:rsidRPr="006F2FE5">
        <w:t>上运行。</w:t>
      </w:r>
    </w:p>
    <w:p w14:paraId="6E748CB7" w14:textId="2D7230E9" w:rsidR="006F2FE5" w:rsidRPr="006F2FE5" w:rsidRDefault="006F2FE5" w:rsidP="006F2FE5">
      <w:pPr>
        <w:numPr>
          <w:ilvl w:val="0"/>
          <w:numId w:val="28"/>
        </w:numPr>
      </w:pPr>
      <w:r w:rsidRPr="006F2FE5">
        <w:rPr>
          <w:b/>
          <w:bCs/>
        </w:rPr>
        <w:t>编程语言版本</w:t>
      </w:r>
      <w:r w:rsidRPr="006F2FE5">
        <w:t xml:space="preserve">: </w:t>
      </w:r>
      <w:r w:rsidRPr="006F2FE5">
        <w:rPr>
          <w:b/>
          <w:bCs/>
        </w:rPr>
        <w:t>Python 3.7</w:t>
      </w:r>
      <w:r w:rsidRPr="006F2FE5">
        <w:t xml:space="preserve"> </w:t>
      </w:r>
      <w:r w:rsidRPr="006F2FE5">
        <w:t>或更高版本。</w:t>
      </w:r>
      <w:r w:rsidRPr="006F2FE5">
        <w:t>Google Colab</w:t>
      </w:r>
      <w:r>
        <w:rPr>
          <w:rFonts w:hint="eastAsia"/>
        </w:rPr>
        <w:t xml:space="preserve"> </w:t>
      </w:r>
      <w:r w:rsidRPr="006F2FE5">
        <w:t>默认的</w:t>
      </w:r>
      <w:r w:rsidRPr="006F2FE5">
        <w:t xml:space="preserve"> Python 3 </w:t>
      </w:r>
      <w:r w:rsidRPr="006F2FE5">
        <w:t>环境均满足此要求。</w:t>
      </w:r>
    </w:p>
    <w:p w14:paraId="08473248" w14:textId="77777777" w:rsidR="006F2FE5" w:rsidRPr="006F2FE5" w:rsidRDefault="006F2FE5" w:rsidP="006F2FE5">
      <w:pPr>
        <w:numPr>
          <w:ilvl w:val="0"/>
          <w:numId w:val="28"/>
        </w:numPr>
      </w:pPr>
      <w:r w:rsidRPr="006F2FE5">
        <w:rPr>
          <w:b/>
          <w:bCs/>
        </w:rPr>
        <w:t>解释器</w:t>
      </w:r>
      <w:r w:rsidRPr="006F2FE5">
        <w:t xml:space="preserve">: </w:t>
      </w:r>
      <w:r w:rsidRPr="006F2FE5">
        <w:t>标准的</w:t>
      </w:r>
      <w:r w:rsidRPr="006F2FE5">
        <w:t xml:space="preserve"> CPython </w:t>
      </w:r>
      <w:r w:rsidRPr="006F2FE5">
        <w:t>解释器。</w:t>
      </w:r>
    </w:p>
    <w:p w14:paraId="2E60B9EA" w14:textId="77777777" w:rsidR="006F2FE5" w:rsidRPr="006F2FE5" w:rsidRDefault="006F2FE5" w:rsidP="006F2FE5">
      <w:pPr>
        <w:numPr>
          <w:ilvl w:val="0"/>
          <w:numId w:val="28"/>
        </w:numPr>
      </w:pPr>
      <w:r w:rsidRPr="006F2FE5">
        <w:rPr>
          <w:b/>
          <w:bCs/>
        </w:rPr>
        <w:t>硬件要求</w:t>
      </w:r>
      <w:r w:rsidRPr="006F2FE5">
        <w:t xml:space="preserve">: </w:t>
      </w:r>
      <w:r w:rsidRPr="006F2FE5">
        <w:t>无特殊硬件要求。标准的</w:t>
      </w:r>
      <w:r w:rsidRPr="006F2FE5">
        <w:t xml:space="preserve"> Google Colab CPU </w:t>
      </w:r>
      <w:r w:rsidRPr="006F2FE5">
        <w:t>实例即可满足运算需求，无需</w:t>
      </w:r>
      <w:r w:rsidRPr="006F2FE5">
        <w:t xml:space="preserve"> GPU </w:t>
      </w:r>
      <w:r w:rsidRPr="006F2FE5">
        <w:t>或</w:t>
      </w:r>
      <w:r w:rsidRPr="006F2FE5">
        <w:t xml:space="preserve"> TPU</w:t>
      </w:r>
      <w:r w:rsidRPr="006F2FE5">
        <w:t>。</w:t>
      </w:r>
    </w:p>
    <w:p w14:paraId="74D84B28" w14:textId="77777777" w:rsidR="005F3678" w:rsidRPr="005F3678" w:rsidRDefault="005F3678" w:rsidP="005F3678"/>
    <w:p w14:paraId="6EF4D3DB" w14:textId="51A44D8D" w:rsidR="005F3678" w:rsidRDefault="005F3678" w:rsidP="005F3678">
      <w:pPr>
        <w:pStyle w:val="1"/>
      </w:pPr>
      <w:r w:rsidRPr="005F3678">
        <w:t>依赖安装</w:t>
      </w:r>
    </w:p>
    <w:p w14:paraId="0236E213" w14:textId="77777777" w:rsidR="006F2FE5" w:rsidRPr="006F2FE5" w:rsidRDefault="006F2FE5" w:rsidP="006F2FE5">
      <w:r w:rsidRPr="006F2FE5">
        <w:t>源代码依赖于几个核心的</w:t>
      </w:r>
      <w:r w:rsidRPr="006F2FE5">
        <w:t xml:space="preserve"> Python </w:t>
      </w:r>
      <w:r w:rsidRPr="006F2FE5">
        <w:t>第三方库。在</w:t>
      </w:r>
      <w:r w:rsidRPr="006F2FE5">
        <w:t xml:space="preserve"> Google Colab </w:t>
      </w:r>
      <w:r w:rsidRPr="006F2FE5">
        <w:t>环境中，大部分库（如</w:t>
      </w:r>
      <w:r w:rsidRPr="006F2FE5">
        <w:t xml:space="preserve"> pandas</w:t>
      </w:r>
      <w:r w:rsidRPr="006F2FE5">
        <w:t>）已预装，但为确保万无一失，建议执行以下命令来安装所有必要的依赖。</w:t>
      </w:r>
    </w:p>
    <w:p w14:paraId="0E8BB5AB" w14:textId="77777777" w:rsidR="006F2FE5" w:rsidRPr="006F2FE5" w:rsidRDefault="006F2FE5" w:rsidP="006F2FE5">
      <w:pPr>
        <w:numPr>
          <w:ilvl w:val="0"/>
          <w:numId w:val="29"/>
        </w:numPr>
      </w:pPr>
      <w:r w:rsidRPr="006F2FE5">
        <w:rPr>
          <w:b/>
          <w:bCs/>
        </w:rPr>
        <w:t>包管理工具</w:t>
      </w:r>
      <w:r w:rsidRPr="006F2FE5">
        <w:t>: pip</w:t>
      </w:r>
    </w:p>
    <w:p w14:paraId="20C50E88" w14:textId="77777777" w:rsidR="006F2FE5" w:rsidRPr="006F2FE5" w:rsidRDefault="006F2FE5" w:rsidP="006F2FE5">
      <w:pPr>
        <w:numPr>
          <w:ilvl w:val="0"/>
          <w:numId w:val="29"/>
        </w:numPr>
      </w:pPr>
      <w:r w:rsidRPr="006F2FE5">
        <w:rPr>
          <w:b/>
          <w:bCs/>
        </w:rPr>
        <w:t>依赖库</w:t>
      </w:r>
      <w:r w:rsidRPr="006F2FE5">
        <w:t>:</w:t>
      </w:r>
    </w:p>
    <w:p w14:paraId="42CB44BB" w14:textId="77777777" w:rsidR="006F2FE5" w:rsidRPr="006F2FE5" w:rsidRDefault="006F2FE5" w:rsidP="006F2FE5">
      <w:pPr>
        <w:numPr>
          <w:ilvl w:val="1"/>
          <w:numId w:val="29"/>
        </w:numPr>
      </w:pPr>
      <w:r w:rsidRPr="006F2FE5">
        <w:t xml:space="preserve">pandas: </w:t>
      </w:r>
      <w:r w:rsidRPr="006F2FE5">
        <w:t>用于数据处理和文件读写。</w:t>
      </w:r>
    </w:p>
    <w:p w14:paraId="0B18A529" w14:textId="77777777" w:rsidR="006F2FE5" w:rsidRPr="006F2FE5" w:rsidRDefault="006F2FE5" w:rsidP="006F2FE5">
      <w:pPr>
        <w:numPr>
          <w:ilvl w:val="1"/>
          <w:numId w:val="29"/>
        </w:numPr>
      </w:pPr>
      <w:r w:rsidRPr="006F2FE5">
        <w:t xml:space="preserve">tqdm: </w:t>
      </w:r>
      <w:r w:rsidRPr="006F2FE5">
        <w:t>用于在长时间运行的循环中显示美观的进度条。</w:t>
      </w:r>
    </w:p>
    <w:p w14:paraId="4B84C699" w14:textId="77777777" w:rsidR="006F2FE5" w:rsidRPr="006F2FE5" w:rsidRDefault="006F2FE5" w:rsidP="006F2FE5">
      <w:pPr>
        <w:numPr>
          <w:ilvl w:val="1"/>
          <w:numId w:val="29"/>
        </w:numPr>
      </w:pPr>
      <w:r w:rsidRPr="006F2FE5">
        <w:t xml:space="preserve">openpyxl: pandas </w:t>
      </w:r>
      <w:r w:rsidRPr="006F2FE5">
        <w:t>在读写</w:t>
      </w:r>
      <w:r w:rsidRPr="006F2FE5">
        <w:t xml:space="preserve"> .xlsx </w:t>
      </w:r>
      <w:r w:rsidRPr="006F2FE5">
        <w:t>格式的</w:t>
      </w:r>
      <w:r w:rsidRPr="006F2FE5">
        <w:t xml:space="preserve"> Excel </w:t>
      </w:r>
      <w:r w:rsidRPr="006F2FE5">
        <w:t>文件时需要此库作为引擎。</w:t>
      </w:r>
    </w:p>
    <w:p w14:paraId="00E35ABF" w14:textId="77777777" w:rsidR="005F3678" w:rsidRPr="005F3678" w:rsidRDefault="005F3678" w:rsidP="005F3678"/>
    <w:p w14:paraId="13F19ECE" w14:textId="739A41FC" w:rsidR="005F3678" w:rsidRDefault="005F3678" w:rsidP="005F3678">
      <w:pPr>
        <w:pStyle w:val="1"/>
      </w:pPr>
      <w:r>
        <w:rPr>
          <w:rFonts w:hint="eastAsia"/>
        </w:rPr>
        <w:lastRenderedPageBreak/>
        <w:t>运行步骤</w:t>
      </w:r>
    </w:p>
    <w:p w14:paraId="4580E718" w14:textId="77777777" w:rsidR="00061E2C" w:rsidRDefault="00061E2C" w:rsidP="005F3678">
      <w:pPr>
        <w:rPr>
          <w:rStyle w:val="selected"/>
        </w:rPr>
      </w:pPr>
      <w:r>
        <w:rPr>
          <w:rStyle w:val="selected"/>
          <w:rFonts w:hint="eastAsia"/>
          <w:b/>
          <w:bCs/>
        </w:rPr>
        <w:t>步骤</w:t>
      </w:r>
      <w:r>
        <w:rPr>
          <w:rStyle w:val="selected"/>
          <w:rFonts w:hint="eastAsia"/>
          <w:b/>
          <w:bCs/>
        </w:rPr>
        <w:t xml:space="preserve"> 1</w:t>
      </w:r>
      <w:r>
        <w:rPr>
          <w:rStyle w:val="selected"/>
          <w:rFonts w:hint="eastAsia"/>
          <w:b/>
          <w:bCs/>
        </w:rPr>
        <w:t>：</w:t>
      </w:r>
      <w:r>
        <w:rPr>
          <w:rStyle w:val="selected"/>
          <w:b/>
          <w:bCs/>
        </w:rPr>
        <w:t>上传数据文件</w:t>
      </w:r>
    </w:p>
    <w:p w14:paraId="0A73D452" w14:textId="2139E7DE" w:rsidR="00061E2C" w:rsidRDefault="00061E2C" w:rsidP="00061E2C">
      <w:pPr>
        <w:ind w:left="420"/>
        <w:rPr>
          <w:rStyle w:val="selected"/>
        </w:rPr>
      </w:pPr>
      <w:r>
        <w:rPr>
          <w:rStyle w:val="selected"/>
        </w:rPr>
        <w:t>确保您将以下</w:t>
      </w:r>
      <w:r>
        <w:rPr>
          <w:rStyle w:val="selected"/>
        </w:rPr>
        <w:t xml:space="preserve"> </w:t>
      </w:r>
      <w:r>
        <w:rPr>
          <w:rStyle w:val="selected"/>
          <w:b/>
          <w:bCs/>
        </w:rPr>
        <w:t>6</w:t>
      </w:r>
      <w:r>
        <w:rPr>
          <w:rStyle w:val="selected"/>
          <w:b/>
          <w:bCs/>
        </w:rPr>
        <w:t>个必需的</w:t>
      </w:r>
      <w:r>
        <w:rPr>
          <w:rStyle w:val="selected"/>
          <w:b/>
          <w:bCs/>
        </w:rPr>
        <w:t>CSV</w:t>
      </w:r>
      <w:r>
        <w:rPr>
          <w:rStyle w:val="selected"/>
          <w:b/>
          <w:bCs/>
        </w:rPr>
        <w:t>数据文件</w:t>
      </w:r>
      <w:r>
        <w:rPr>
          <w:rStyle w:val="selected"/>
        </w:rPr>
        <w:t xml:space="preserve"> </w:t>
      </w:r>
      <w:r>
        <w:rPr>
          <w:rStyle w:val="selected"/>
        </w:rPr>
        <w:t>上传到</w:t>
      </w:r>
      <w:r>
        <w:rPr>
          <w:rStyle w:val="selected"/>
          <w:rFonts w:hint="eastAsia"/>
        </w:rPr>
        <w:t xml:space="preserve"> </w:t>
      </w:r>
      <w:r>
        <w:rPr>
          <w:rStyle w:val="selected"/>
          <w:rFonts w:hint="eastAsia"/>
        </w:rPr>
        <w:t>代码文件</w:t>
      </w:r>
      <w:r>
        <w:rPr>
          <w:rStyle w:val="selected"/>
          <w:rFonts w:hint="eastAsia"/>
        </w:rPr>
        <w:t xml:space="preserve"> </w:t>
      </w:r>
      <w:r>
        <w:rPr>
          <w:rStyle w:val="selected"/>
          <w:rFonts w:hint="eastAsia"/>
        </w:rPr>
        <w:t>所在的</w:t>
      </w:r>
      <w:r>
        <w:rPr>
          <w:rStyle w:val="selected"/>
          <w:rFonts w:hint="eastAsia"/>
        </w:rPr>
        <w:t xml:space="preserve"> </w:t>
      </w:r>
      <w:r>
        <w:rPr>
          <w:rStyle w:val="selected"/>
          <w:rFonts w:hint="eastAsia"/>
        </w:rPr>
        <w:t>当前文件夹</w:t>
      </w:r>
      <w:r>
        <w:rPr>
          <w:rStyle w:val="selected"/>
        </w:rPr>
        <w:t>内</w:t>
      </w:r>
      <w:r>
        <w:rPr>
          <w:rStyle w:val="selected"/>
          <w:rFonts w:hint="eastAsia"/>
        </w:rPr>
        <w:t>。亦或者您可在</w:t>
      </w:r>
      <w:r>
        <w:rPr>
          <w:rStyle w:val="selected"/>
          <w:rFonts w:hint="eastAsia"/>
        </w:rPr>
        <w:t>main</w:t>
      </w:r>
      <w:r>
        <w:rPr>
          <w:rStyle w:val="selected"/>
          <w:rFonts w:hint="eastAsia"/>
        </w:rPr>
        <w:t>函数内修改文件路径。</w:t>
      </w:r>
    </w:p>
    <w:p w14:paraId="2B8D5F25" w14:textId="3A02FC9C" w:rsidR="00061E2C" w:rsidRDefault="00061E2C" w:rsidP="005F3678">
      <w:pPr>
        <w:rPr>
          <w:rStyle w:val="selected"/>
          <w:b/>
          <w:bCs/>
        </w:rPr>
      </w:pPr>
      <w:r>
        <w:rPr>
          <w:rStyle w:val="selected"/>
          <w:rFonts w:hint="eastAsia"/>
          <w:b/>
          <w:bCs/>
        </w:rPr>
        <w:t>步骤</w:t>
      </w:r>
      <w:r>
        <w:rPr>
          <w:rStyle w:val="selected"/>
          <w:rFonts w:hint="eastAsia"/>
          <w:b/>
          <w:bCs/>
        </w:rPr>
        <w:t xml:space="preserve"> 2</w:t>
      </w:r>
      <w:r>
        <w:rPr>
          <w:rStyle w:val="selected"/>
          <w:rFonts w:hint="eastAsia"/>
          <w:b/>
          <w:bCs/>
        </w:rPr>
        <w:t>：手动修改计划期时间</w:t>
      </w:r>
      <w:r w:rsidR="00453BB6">
        <w:rPr>
          <w:rStyle w:val="selected"/>
          <w:rFonts w:hint="eastAsia"/>
          <w:b/>
          <w:bCs/>
        </w:rPr>
        <w:t>（</w:t>
      </w:r>
      <w:r w:rsidR="00453BB6">
        <w:rPr>
          <w:rStyle w:val="selected"/>
          <w:rFonts w:hint="eastAsia"/>
          <w:b/>
          <w:bCs/>
        </w:rPr>
        <w:t>code</w:t>
      </w:r>
      <w:r w:rsidR="00453BB6">
        <w:rPr>
          <w:rStyle w:val="selected"/>
          <w:rFonts w:hint="eastAsia"/>
          <w:b/>
          <w:bCs/>
        </w:rPr>
        <w:t>文件夹中已分别针对</w:t>
      </w:r>
      <w:r w:rsidR="00453BB6">
        <w:rPr>
          <w:rStyle w:val="selected"/>
          <w:rFonts w:hint="eastAsia"/>
          <w:b/>
          <w:bCs/>
        </w:rPr>
        <w:t>4</w:t>
      </w:r>
      <w:r w:rsidR="00453BB6">
        <w:rPr>
          <w:rStyle w:val="selected"/>
          <w:rFonts w:hint="eastAsia"/>
          <w:b/>
          <w:bCs/>
        </w:rPr>
        <w:t>份数据集修改时间）</w:t>
      </w:r>
    </w:p>
    <w:p w14:paraId="1CC54378" w14:textId="71015E9C" w:rsidR="003B746B" w:rsidRDefault="003B746B" w:rsidP="003B746B">
      <w:pPr>
        <w:ind w:firstLine="420"/>
        <w:rPr>
          <w:rStyle w:val="selected"/>
          <w:b/>
          <w:bCs/>
        </w:rPr>
      </w:pPr>
      <w:r>
        <w:rPr>
          <w:rStyle w:val="selected"/>
          <w:rFonts w:hint="eastAsia"/>
          <w:b/>
          <w:bCs/>
        </w:rPr>
        <w:t>需要手动修改的部分如下：（代码文件第</w:t>
      </w:r>
      <w:r>
        <w:rPr>
          <w:rStyle w:val="selected"/>
          <w:rFonts w:hint="eastAsia"/>
          <w:b/>
          <w:bCs/>
        </w:rPr>
        <w:t>35</w:t>
      </w:r>
      <w:r>
        <w:rPr>
          <w:rStyle w:val="selected"/>
          <w:rFonts w:hint="eastAsia"/>
          <w:b/>
          <w:bCs/>
        </w:rPr>
        <w:t>行处）</w:t>
      </w:r>
    </w:p>
    <w:p w14:paraId="6CCA0EE9" w14:textId="539FAECE" w:rsidR="005B2737" w:rsidRPr="005B2737" w:rsidRDefault="005B2737" w:rsidP="005B2737">
      <w:pPr>
        <w:widowControl/>
        <w:shd w:val="clear" w:color="auto" w:fill="F7F7F7"/>
        <w:spacing w:line="285" w:lineRule="atLeast"/>
        <w:jc w:val="left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5B2737">
        <w:rPr>
          <w:rFonts w:ascii="Courier New" w:hAnsi="Courier New" w:cs="Courier New"/>
          <w:color w:val="008000"/>
          <w:kern w:val="0"/>
          <w:sz w:val="21"/>
          <w:szCs w:val="21"/>
        </w:rPr>
        <w:t xml:space="preserve"># --- </w:t>
      </w:r>
      <w:r w:rsidRPr="005B2737">
        <w:rPr>
          <w:rFonts w:ascii="Courier New" w:hAnsi="Courier New" w:cs="Courier New"/>
          <w:color w:val="008000"/>
          <w:kern w:val="0"/>
          <w:sz w:val="21"/>
          <w:szCs w:val="21"/>
        </w:rPr>
        <w:t>全局参数与新约束常量</w:t>
      </w:r>
      <w:r w:rsidR="003B746B">
        <w:rPr>
          <w:rFonts w:ascii="Courier New" w:hAnsi="Courier New" w:cs="Courier New" w:hint="eastAsia"/>
          <w:color w:val="008000"/>
          <w:kern w:val="0"/>
          <w:sz w:val="21"/>
          <w:szCs w:val="21"/>
        </w:rPr>
        <w:t>（以</w:t>
      </w:r>
      <w:r w:rsidR="003B746B">
        <w:rPr>
          <w:rFonts w:ascii="Courier New" w:hAnsi="Courier New" w:cs="Courier New" w:hint="eastAsia"/>
          <w:color w:val="008000"/>
          <w:kern w:val="0"/>
          <w:sz w:val="21"/>
          <w:szCs w:val="21"/>
        </w:rPr>
        <w:t>606</w:t>
      </w:r>
      <w:r w:rsidR="003B746B">
        <w:rPr>
          <w:rFonts w:ascii="Courier New" w:hAnsi="Courier New" w:cs="Courier New" w:hint="eastAsia"/>
          <w:color w:val="008000"/>
          <w:kern w:val="0"/>
          <w:sz w:val="21"/>
          <w:szCs w:val="21"/>
        </w:rPr>
        <w:t>数据集</w:t>
      </w:r>
      <w:r w:rsidR="003B746B">
        <w:rPr>
          <w:rFonts w:ascii="Courier New" w:hAnsi="Courier New" w:cs="Courier New" w:hint="eastAsia"/>
          <w:color w:val="008000"/>
          <w:kern w:val="0"/>
          <w:sz w:val="21"/>
          <w:szCs w:val="21"/>
        </w:rPr>
        <w:t xml:space="preserve"> </w:t>
      </w:r>
      <w:r w:rsidR="003B746B">
        <w:rPr>
          <w:rFonts w:ascii="Courier New" w:hAnsi="Courier New" w:cs="Courier New" w:hint="eastAsia"/>
          <w:color w:val="008000"/>
          <w:kern w:val="0"/>
          <w:sz w:val="21"/>
          <w:szCs w:val="21"/>
        </w:rPr>
        <w:t>为示例）</w:t>
      </w:r>
      <w:r w:rsidRPr="005B2737">
        <w:rPr>
          <w:rFonts w:ascii="Courier New" w:hAnsi="Courier New" w:cs="Courier New"/>
          <w:color w:val="008000"/>
          <w:kern w:val="0"/>
          <w:sz w:val="21"/>
          <w:szCs w:val="21"/>
        </w:rPr>
        <w:t xml:space="preserve"> ---</w:t>
      </w:r>
    </w:p>
    <w:p w14:paraId="1EAAE98C" w14:textId="77777777" w:rsidR="005B2737" w:rsidRPr="005B2737" w:rsidRDefault="005B2737" w:rsidP="005B2737">
      <w:pPr>
        <w:widowControl/>
        <w:shd w:val="clear" w:color="auto" w:fill="F7F7F7"/>
        <w:spacing w:line="285" w:lineRule="atLeast"/>
        <w:jc w:val="left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5B2737">
        <w:rPr>
          <w:rFonts w:ascii="Courier New" w:hAnsi="Courier New" w:cs="Courier New"/>
          <w:color w:val="000000"/>
          <w:kern w:val="0"/>
          <w:sz w:val="21"/>
          <w:szCs w:val="21"/>
        </w:rPr>
        <w:t>PROACTIVE_POSITIONING_START_DATE = datetime.datetime(</w:t>
      </w:r>
      <w:r w:rsidRPr="005B2737">
        <w:rPr>
          <w:rFonts w:ascii="Courier New" w:hAnsi="Courier New" w:cs="Courier New"/>
          <w:color w:val="116644"/>
          <w:kern w:val="0"/>
          <w:sz w:val="21"/>
          <w:szCs w:val="21"/>
        </w:rPr>
        <w:t>2025</w:t>
      </w:r>
      <w:r w:rsidRPr="005B2737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, </w:t>
      </w:r>
      <w:r w:rsidRPr="005B2737">
        <w:rPr>
          <w:rFonts w:ascii="Courier New" w:hAnsi="Courier New" w:cs="Courier New"/>
          <w:color w:val="116644"/>
          <w:kern w:val="0"/>
          <w:sz w:val="21"/>
          <w:szCs w:val="21"/>
        </w:rPr>
        <w:t>5</w:t>
      </w:r>
      <w:r w:rsidRPr="005B2737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, </w:t>
      </w:r>
      <w:r w:rsidRPr="005B2737">
        <w:rPr>
          <w:rFonts w:ascii="Courier New" w:hAnsi="Courier New" w:cs="Courier New"/>
          <w:color w:val="116644"/>
          <w:kern w:val="0"/>
          <w:sz w:val="21"/>
          <w:szCs w:val="21"/>
        </w:rPr>
        <w:t>26</w:t>
      </w:r>
      <w:r w:rsidRPr="005B2737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, </w:t>
      </w:r>
      <w:r w:rsidRPr="005B2737">
        <w:rPr>
          <w:rFonts w:ascii="Courier New" w:hAnsi="Courier New" w:cs="Courier New"/>
          <w:color w:val="116644"/>
          <w:kern w:val="0"/>
          <w:sz w:val="21"/>
          <w:szCs w:val="21"/>
        </w:rPr>
        <w:t>0</w:t>
      </w:r>
      <w:r w:rsidRPr="005B2737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, </w:t>
      </w:r>
      <w:r w:rsidRPr="005B2737">
        <w:rPr>
          <w:rFonts w:ascii="Courier New" w:hAnsi="Courier New" w:cs="Courier New"/>
          <w:color w:val="116644"/>
          <w:kern w:val="0"/>
          <w:sz w:val="21"/>
          <w:szCs w:val="21"/>
        </w:rPr>
        <w:t>0</w:t>
      </w:r>
      <w:r w:rsidRPr="005B2737">
        <w:rPr>
          <w:rFonts w:ascii="Courier New" w:hAnsi="Courier New" w:cs="Courier New"/>
          <w:color w:val="000000"/>
          <w:kern w:val="0"/>
          <w:sz w:val="21"/>
          <w:szCs w:val="21"/>
        </w:rPr>
        <w:t>)</w:t>
      </w:r>
    </w:p>
    <w:p w14:paraId="1DCE5EBA" w14:textId="77777777" w:rsidR="005B2737" w:rsidRPr="005B2737" w:rsidRDefault="005B2737" w:rsidP="005B2737">
      <w:pPr>
        <w:widowControl/>
        <w:shd w:val="clear" w:color="auto" w:fill="F7F7F7"/>
        <w:spacing w:line="285" w:lineRule="atLeast"/>
        <w:jc w:val="left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5B2737">
        <w:rPr>
          <w:rFonts w:ascii="Courier New" w:hAnsi="Courier New" w:cs="Courier New"/>
          <w:color w:val="000000"/>
          <w:kern w:val="0"/>
          <w:sz w:val="21"/>
          <w:szCs w:val="21"/>
        </w:rPr>
        <w:t>OPTIMIZATION_START_DATE = datetime.datetime(</w:t>
      </w:r>
      <w:r w:rsidRPr="005B2737">
        <w:rPr>
          <w:rFonts w:ascii="Courier New" w:hAnsi="Courier New" w:cs="Courier New"/>
          <w:color w:val="116644"/>
          <w:kern w:val="0"/>
          <w:sz w:val="21"/>
          <w:szCs w:val="21"/>
        </w:rPr>
        <w:t>2025</w:t>
      </w:r>
      <w:r w:rsidRPr="005B2737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, </w:t>
      </w:r>
      <w:r w:rsidRPr="005B2737">
        <w:rPr>
          <w:rFonts w:ascii="Courier New" w:hAnsi="Courier New" w:cs="Courier New"/>
          <w:color w:val="116644"/>
          <w:kern w:val="0"/>
          <w:sz w:val="21"/>
          <w:szCs w:val="21"/>
        </w:rPr>
        <w:t>5</w:t>
      </w:r>
      <w:r w:rsidRPr="005B2737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, </w:t>
      </w:r>
      <w:r w:rsidRPr="005B2737">
        <w:rPr>
          <w:rFonts w:ascii="Courier New" w:hAnsi="Courier New" w:cs="Courier New"/>
          <w:color w:val="116644"/>
          <w:kern w:val="0"/>
          <w:sz w:val="21"/>
          <w:szCs w:val="21"/>
        </w:rPr>
        <w:t>29</w:t>
      </w:r>
      <w:r w:rsidRPr="005B2737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, </w:t>
      </w:r>
      <w:r w:rsidRPr="005B2737">
        <w:rPr>
          <w:rFonts w:ascii="Courier New" w:hAnsi="Courier New" w:cs="Courier New"/>
          <w:color w:val="116644"/>
          <w:kern w:val="0"/>
          <w:sz w:val="21"/>
          <w:szCs w:val="21"/>
        </w:rPr>
        <w:t>0</w:t>
      </w:r>
      <w:r w:rsidRPr="005B2737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, </w:t>
      </w:r>
      <w:r w:rsidRPr="005B2737">
        <w:rPr>
          <w:rFonts w:ascii="Courier New" w:hAnsi="Courier New" w:cs="Courier New"/>
          <w:color w:val="116644"/>
          <w:kern w:val="0"/>
          <w:sz w:val="21"/>
          <w:szCs w:val="21"/>
        </w:rPr>
        <w:t>0</w:t>
      </w:r>
      <w:r w:rsidRPr="005B2737">
        <w:rPr>
          <w:rFonts w:ascii="Courier New" w:hAnsi="Courier New" w:cs="Courier New"/>
          <w:color w:val="000000"/>
          <w:kern w:val="0"/>
          <w:sz w:val="21"/>
          <w:szCs w:val="21"/>
        </w:rPr>
        <w:t>)</w:t>
      </w:r>
    </w:p>
    <w:p w14:paraId="1114C842" w14:textId="77777777" w:rsidR="005B2737" w:rsidRPr="005B2737" w:rsidRDefault="005B2737" w:rsidP="005B2737">
      <w:pPr>
        <w:widowControl/>
        <w:shd w:val="clear" w:color="auto" w:fill="F7F7F7"/>
        <w:spacing w:line="285" w:lineRule="atLeast"/>
        <w:jc w:val="left"/>
        <w:rPr>
          <w:rFonts w:ascii="Courier New" w:hAnsi="Courier New" w:cs="Courier New"/>
          <w:color w:val="000000"/>
          <w:kern w:val="0"/>
          <w:sz w:val="21"/>
          <w:szCs w:val="21"/>
        </w:rPr>
      </w:pPr>
      <w:r w:rsidRPr="005B2737">
        <w:rPr>
          <w:rFonts w:ascii="Courier New" w:hAnsi="Courier New" w:cs="Courier New"/>
          <w:color w:val="000000"/>
          <w:kern w:val="0"/>
          <w:sz w:val="21"/>
          <w:szCs w:val="21"/>
        </w:rPr>
        <w:t>OPTIMIZATION_END_DATE = datetime.datetime(</w:t>
      </w:r>
      <w:r w:rsidRPr="005B2737">
        <w:rPr>
          <w:rFonts w:ascii="Courier New" w:hAnsi="Courier New" w:cs="Courier New"/>
          <w:color w:val="116644"/>
          <w:kern w:val="0"/>
          <w:sz w:val="21"/>
          <w:szCs w:val="21"/>
        </w:rPr>
        <w:t>2025</w:t>
      </w:r>
      <w:r w:rsidRPr="005B2737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, </w:t>
      </w:r>
      <w:r w:rsidRPr="005B2737">
        <w:rPr>
          <w:rFonts w:ascii="Courier New" w:hAnsi="Courier New" w:cs="Courier New"/>
          <w:color w:val="116644"/>
          <w:kern w:val="0"/>
          <w:sz w:val="21"/>
          <w:szCs w:val="21"/>
        </w:rPr>
        <w:t>6</w:t>
      </w:r>
      <w:r w:rsidRPr="005B2737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, </w:t>
      </w:r>
      <w:r w:rsidRPr="005B2737">
        <w:rPr>
          <w:rFonts w:ascii="Courier New" w:hAnsi="Courier New" w:cs="Courier New"/>
          <w:color w:val="116644"/>
          <w:kern w:val="0"/>
          <w:sz w:val="21"/>
          <w:szCs w:val="21"/>
        </w:rPr>
        <w:t>4</w:t>
      </w:r>
      <w:r w:rsidRPr="005B2737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, </w:t>
      </w:r>
      <w:r w:rsidRPr="005B2737">
        <w:rPr>
          <w:rFonts w:ascii="Courier New" w:hAnsi="Courier New" w:cs="Courier New"/>
          <w:color w:val="116644"/>
          <w:kern w:val="0"/>
          <w:sz w:val="21"/>
          <w:szCs w:val="21"/>
        </w:rPr>
        <w:t>23</w:t>
      </w:r>
      <w:r w:rsidRPr="005B2737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, </w:t>
      </w:r>
      <w:r w:rsidRPr="005B2737">
        <w:rPr>
          <w:rFonts w:ascii="Courier New" w:hAnsi="Courier New" w:cs="Courier New"/>
          <w:color w:val="116644"/>
          <w:kern w:val="0"/>
          <w:sz w:val="21"/>
          <w:szCs w:val="21"/>
        </w:rPr>
        <w:t>59</w:t>
      </w:r>
      <w:r w:rsidRPr="005B2737">
        <w:rPr>
          <w:rFonts w:ascii="Courier New" w:hAnsi="Courier New" w:cs="Courier New"/>
          <w:color w:val="000000"/>
          <w:kern w:val="0"/>
          <w:sz w:val="21"/>
          <w:szCs w:val="21"/>
        </w:rPr>
        <w:t xml:space="preserve">, </w:t>
      </w:r>
      <w:r w:rsidRPr="005B2737">
        <w:rPr>
          <w:rFonts w:ascii="Courier New" w:hAnsi="Courier New" w:cs="Courier New"/>
          <w:color w:val="116644"/>
          <w:kern w:val="0"/>
          <w:sz w:val="21"/>
          <w:szCs w:val="21"/>
        </w:rPr>
        <w:t>59</w:t>
      </w:r>
      <w:r w:rsidRPr="005B2737">
        <w:rPr>
          <w:rFonts w:ascii="Courier New" w:hAnsi="Courier New" w:cs="Courier New"/>
          <w:color w:val="000000"/>
          <w:kern w:val="0"/>
          <w:sz w:val="21"/>
          <w:szCs w:val="21"/>
        </w:rPr>
        <w:t>)</w:t>
      </w:r>
    </w:p>
    <w:p w14:paraId="79296D33" w14:textId="28A396ED" w:rsidR="00061E2C" w:rsidRPr="003B746B" w:rsidRDefault="003B746B" w:rsidP="003B746B">
      <w:pPr>
        <w:ind w:left="420"/>
        <w:rPr>
          <w:rStyle w:val="selected"/>
        </w:rPr>
      </w:pPr>
      <w:r>
        <w:rPr>
          <w:rStyle w:val="selected"/>
          <w:rFonts w:hint="eastAsia"/>
        </w:rPr>
        <w:t>需要修改变量名</w:t>
      </w:r>
      <w:r>
        <w:rPr>
          <w:rStyle w:val="selected"/>
          <w:rFonts w:hint="eastAsia"/>
        </w:rPr>
        <w:t xml:space="preserve"> </w:t>
      </w:r>
      <w:r>
        <w:rPr>
          <w:rStyle w:val="selected"/>
          <w:rFonts w:hint="eastAsia"/>
        </w:rPr>
        <w:t>解释如下：</w:t>
      </w:r>
      <w:r>
        <w:rPr>
          <w:rStyle w:val="selected"/>
        </w:rPr>
        <w:br/>
      </w:r>
      <w:r w:rsidR="005B2737" w:rsidRPr="005B2737">
        <w:rPr>
          <w:rStyle w:val="selected"/>
        </w:rPr>
        <w:t>OPTIMIZATION_START_DATE</w:t>
      </w:r>
      <w:r w:rsidR="005B2737" w:rsidRPr="003B746B">
        <w:rPr>
          <w:rStyle w:val="selected"/>
        </w:rPr>
        <w:t>为计划期开始日期</w:t>
      </w:r>
      <w:r>
        <w:rPr>
          <w:rStyle w:val="selected"/>
          <w:rFonts w:hint="eastAsia"/>
        </w:rPr>
        <w:t>，为</w:t>
      </w:r>
      <w:r>
        <w:rPr>
          <w:rStyle w:val="selected"/>
          <w:rFonts w:hint="eastAsia"/>
        </w:rPr>
        <w:t>flight.csv</w:t>
      </w:r>
      <w:r>
        <w:rPr>
          <w:rStyle w:val="selected"/>
          <w:rFonts w:hint="eastAsia"/>
        </w:rPr>
        <w:t>中最早日期</w:t>
      </w:r>
      <w:r w:rsidR="005B2737" w:rsidRPr="003B746B">
        <w:rPr>
          <w:rStyle w:val="selected"/>
          <w:rFonts w:hint="eastAsia"/>
        </w:rPr>
        <w:t>；</w:t>
      </w:r>
    </w:p>
    <w:p w14:paraId="1BF8D58D" w14:textId="29A7CB39" w:rsidR="005B2737" w:rsidRPr="003B746B" w:rsidRDefault="005B2737" w:rsidP="003B746B">
      <w:pPr>
        <w:ind w:left="420"/>
        <w:rPr>
          <w:rStyle w:val="selected"/>
        </w:rPr>
      </w:pPr>
      <w:r w:rsidRPr="005B2737">
        <w:rPr>
          <w:rStyle w:val="selected"/>
        </w:rPr>
        <w:t>OPTIMIZATION_END_DATE</w:t>
      </w:r>
      <w:r w:rsidRPr="003B746B">
        <w:rPr>
          <w:rStyle w:val="selected"/>
        </w:rPr>
        <w:t>为计划期结束日期</w:t>
      </w:r>
      <w:r w:rsidR="003B746B">
        <w:rPr>
          <w:rStyle w:val="selected"/>
          <w:rFonts w:hint="eastAsia"/>
        </w:rPr>
        <w:t>，为</w:t>
      </w:r>
      <w:r w:rsidR="003B746B">
        <w:rPr>
          <w:rStyle w:val="selected"/>
          <w:rFonts w:hint="eastAsia"/>
        </w:rPr>
        <w:t>flight.csv</w:t>
      </w:r>
      <w:r w:rsidR="003B746B">
        <w:rPr>
          <w:rStyle w:val="selected"/>
          <w:rFonts w:hint="eastAsia"/>
        </w:rPr>
        <w:t>中最晚日期；</w:t>
      </w:r>
    </w:p>
    <w:p w14:paraId="711D233E" w14:textId="38AE0E9F" w:rsidR="005B2737" w:rsidRPr="003B746B" w:rsidRDefault="005B2737" w:rsidP="003B746B">
      <w:pPr>
        <w:ind w:left="420"/>
        <w:rPr>
          <w:rStyle w:val="selected"/>
        </w:rPr>
      </w:pPr>
      <w:r w:rsidRPr="005B2737">
        <w:rPr>
          <w:rStyle w:val="selected"/>
        </w:rPr>
        <w:t>PROACTIVE_POSITIONING_START_DATE</w:t>
      </w:r>
      <w:r w:rsidR="007C2C3D">
        <w:rPr>
          <w:rStyle w:val="selected"/>
          <w:rFonts w:hint="eastAsia"/>
        </w:rPr>
        <w:t>为</w:t>
      </w:r>
      <w:r w:rsidR="007C2C3D">
        <w:rPr>
          <w:rStyle w:val="selected"/>
          <w:rFonts w:hint="eastAsia"/>
        </w:rPr>
        <w:t xml:space="preserve"> </w:t>
      </w:r>
      <w:r w:rsidR="007C2C3D">
        <w:rPr>
          <w:rStyle w:val="selected"/>
          <w:rFonts w:hint="eastAsia"/>
        </w:rPr>
        <w:t>大巴</w:t>
      </w:r>
      <w:r w:rsidRPr="003B746B">
        <w:rPr>
          <w:rStyle w:val="selected"/>
          <w:rFonts w:hint="eastAsia"/>
        </w:rPr>
        <w:t>置位</w:t>
      </w:r>
      <w:r w:rsidR="007C2C3D">
        <w:rPr>
          <w:rStyle w:val="selected"/>
          <w:rFonts w:hint="eastAsia"/>
        </w:rPr>
        <w:t xml:space="preserve"> </w:t>
      </w:r>
      <w:r w:rsidR="007C2C3D">
        <w:rPr>
          <w:rStyle w:val="selected"/>
          <w:rFonts w:hint="eastAsia"/>
        </w:rPr>
        <w:t>开始时间</w:t>
      </w:r>
      <w:r w:rsidR="003B746B" w:rsidRPr="003B746B">
        <w:rPr>
          <w:rStyle w:val="selected"/>
          <w:rFonts w:hint="eastAsia"/>
        </w:rPr>
        <w:t>，为</w:t>
      </w:r>
      <w:r w:rsidR="003B746B" w:rsidRPr="003B746B">
        <w:rPr>
          <w:rStyle w:val="selected"/>
          <w:rFonts w:hint="eastAsia"/>
        </w:rPr>
        <w:t>bus</w:t>
      </w:r>
      <w:r w:rsidR="00134533">
        <w:rPr>
          <w:rStyle w:val="selected"/>
          <w:rFonts w:hint="eastAsia"/>
        </w:rPr>
        <w:t>I</w:t>
      </w:r>
      <w:r w:rsidR="003B746B" w:rsidRPr="003B746B">
        <w:rPr>
          <w:rStyle w:val="selected"/>
          <w:rFonts w:hint="eastAsia"/>
        </w:rPr>
        <w:t>nfo</w:t>
      </w:r>
      <w:r w:rsidR="003B746B">
        <w:rPr>
          <w:rStyle w:val="selected"/>
          <w:rFonts w:hint="eastAsia"/>
        </w:rPr>
        <w:t>.csv</w:t>
      </w:r>
      <w:r w:rsidR="003B746B" w:rsidRPr="003B746B">
        <w:rPr>
          <w:rStyle w:val="selected"/>
          <w:rFonts w:hint="eastAsia"/>
        </w:rPr>
        <w:t>文件中最早出现的日期</w:t>
      </w:r>
      <w:r w:rsidR="007C2C3D">
        <w:rPr>
          <w:rStyle w:val="selected"/>
          <w:rFonts w:hint="eastAsia"/>
        </w:rPr>
        <w:t>；</w:t>
      </w:r>
    </w:p>
    <w:p w14:paraId="301B1F06" w14:textId="77777777" w:rsidR="006F2FE5" w:rsidRPr="006F2FE5" w:rsidRDefault="006F2FE5" w:rsidP="006F2FE5">
      <w:r w:rsidRPr="006F2FE5">
        <w:rPr>
          <w:b/>
          <w:bCs/>
        </w:rPr>
        <w:t>步骤</w:t>
      </w:r>
      <w:r w:rsidRPr="006F2FE5">
        <w:rPr>
          <w:b/>
          <w:bCs/>
        </w:rPr>
        <w:t xml:space="preserve"> 3</w:t>
      </w:r>
      <w:r w:rsidRPr="006F2FE5">
        <w:rPr>
          <w:b/>
          <w:bCs/>
        </w:rPr>
        <w:t>：获取并下载结果文件</w:t>
      </w:r>
    </w:p>
    <w:p w14:paraId="702B937C" w14:textId="510C2DDC" w:rsidR="006F2FE5" w:rsidRPr="006F2FE5" w:rsidRDefault="006F2FE5" w:rsidP="00061E2C">
      <w:pPr>
        <w:ind w:left="420"/>
      </w:pPr>
      <w:r w:rsidRPr="006F2FE5">
        <w:t>当代码单元格执行完毕后，所有的输出文件都已生成</w:t>
      </w:r>
      <w:r>
        <w:rPr>
          <w:rFonts w:hint="eastAsia"/>
        </w:rPr>
        <w:t>，</w:t>
      </w:r>
      <w:r w:rsidRPr="006F2FE5">
        <w:t>您可以在文件列表中找到以下四个</w:t>
      </w:r>
      <w:r w:rsidRPr="006F2FE5">
        <w:rPr>
          <w:b/>
          <w:bCs/>
        </w:rPr>
        <w:t>输出文件</w:t>
      </w:r>
      <w:r w:rsidRPr="006F2FE5">
        <w:t>：</w:t>
      </w:r>
    </w:p>
    <w:p w14:paraId="52C5F521" w14:textId="77777777" w:rsidR="006F2FE5" w:rsidRPr="006F2FE5" w:rsidRDefault="006F2FE5" w:rsidP="006F2FE5">
      <w:pPr>
        <w:numPr>
          <w:ilvl w:val="1"/>
          <w:numId w:val="30"/>
        </w:numPr>
      </w:pPr>
      <w:r w:rsidRPr="006F2FE5">
        <w:t>crew_schedule_optimized.xlsx (</w:t>
      </w:r>
      <w:r w:rsidRPr="006F2FE5">
        <w:t>最详细的排班结果</w:t>
      </w:r>
      <w:r w:rsidRPr="006F2FE5">
        <w:t>)</w:t>
      </w:r>
    </w:p>
    <w:p w14:paraId="0F59E136" w14:textId="77777777" w:rsidR="006F2FE5" w:rsidRPr="006F2FE5" w:rsidRDefault="006F2FE5" w:rsidP="006F2FE5">
      <w:pPr>
        <w:numPr>
          <w:ilvl w:val="1"/>
          <w:numId w:val="30"/>
        </w:numPr>
      </w:pPr>
      <w:r w:rsidRPr="006F2FE5">
        <w:t>rosterResult.csv (</w:t>
      </w:r>
      <w:r w:rsidRPr="006F2FE5">
        <w:t>符合提交要求的核心结果</w:t>
      </w:r>
      <w:r w:rsidRPr="006F2FE5">
        <w:t>)</w:t>
      </w:r>
    </w:p>
    <w:p w14:paraId="06218F84" w14:textId="77777777" w:rsidR="006F2FE5" w:rsidRPr="006F2FE5" w:rsidRDefault="006F2FE5" w:rsidP="006F2FE5">
      <w:pPr>
        <w:numPr>
          <w:ilvl w:val="1"/>
          <w:numId w:val="30"/>
        </w:numPr>
      </w:pPr>
      <w:r w:rsidRPr="006F2FE5">
        <w:t>crew_summary_optimized.xlsx (</w:t>
      </w:r>
      <w:r w:rsidRPr="006F2FE5">
        <w:t>机组每日摘要</w:t>
      </w:r>
      <w:r w:rsidRPr="006F2FE5">
        <w:t>)</w:t>
      </w:r>
    </w:p>
    <w:p w14:paraId="508B6596" w14:textId="77777777" w:rsidR="006F2FE5" w:rsidRPr="006F2FE5" w:rsidRDefault="006F2FE5" w:rsidP="006F2FE5">
      <w:pPr>
        <w:numPr>
          <w:ilvl w:val="1"/>
          <w:numId w:val="30"/>
        </w:numPr>
      </w:pPr>
      <w:r w:rsidRPr="006F2FE5">
        <w:t>violations_summary.xlsx (</w:t>
      </w:r>
      <w:r w:rsidRPr="006F2FE5">
        <w:t>违规详情报告</w:t>
      </w:r>
      <w:r w:rsidRPr="006F2FE5">
        <w:t>)</w:t>
      </w:r>
    </w:p>
    <w:p w14:paraId="198F7CAB" w14:textId="2AA021F4" w:rsidR="005B2737" w:rsidRPr="005B2737" w:rsidRDefault="00061E2C" w:rsidP="00061E2C">
      <w:pPr>
        <w:rPr>
          <w:rStyle w:val="selected"/>
          <w:b/>
          <w:bCs/>
        </w:rPr>
      </w:pPr>
      <w:r w:rsidRPr="00061E2C">
        <w:rPr>
          <w:rStyle w:val="selected"/>
          <w:rFonts w:hint="eastAsia"/>
          <w:b/>
          <w:bCs/>
        </w:rPr>
        <w:t>步骤</w:t>
      </w:r>
      <w:r w:rsidRPr="00061E2C">
        <w:rPr>
          <w:rStyle w:val="selected"/>
          <w:rFonts w:hint="eastAsia"/>
          <w:b/>
          <w:bCs/>
        </w:rPr>
        <w:t xml:space="preserve"> </w:t>
      </w:r>
      <w:r>
        <w:rPr>
          <w:rStyle w:val="selected"/>
          <w:rFonts w:hint="eastAsia"/>
          <w:b/>
          <w:bCs/>
        </w:rPr>
        <w:t>4</w:t>
      </w:r>
      <w:r w:rsidRPr="00061E2C">
        <w:rPr>
          <w:rStyle w:val="selected"/>
          <w:rFonts w:hint="eastAsia"/>
          <w:b/>
          <w:bCs/>
        </w:rPr>
        <w:t>：手动</w:t>
      </w:r>
      <w:r>
        <w:rPr>
          <w:rStyle w:val="selected"/>
          <w:rFonts w:hint="eastAsia"/>
          <w:b/>
          <w:bCs/>
        </w:rPr>
        <w:t>删除</w:t>
      </w:r>
      <w:r w:rsidRPr="006F2FE5">
        <w:rPr>
          <w:rStyle w:val="selected"/>
          <w:b/>
          <w:bCs/>
        </w:rPr>
        <w:t>rosterResult.csv</w:t>
      </w:r>
      <w:r w:rsidR="005B2737" w:rsidRPr="005B2737">
        <w:rPr>
          <w:rStyle w:val="selected"/>
          <w:b/>
          <w:bCs/>
        </w:rPr>
        <w:t>中地勤任务行</w:t>
      </w:r>
    </w:p>
    <w:p w14:paraId="5C858C04" w14:textId="11754277" w:rsidR="00061E2C" w:rsidRPr="00061E2C" w:rsidRDefault="005B2737" w:rsidP="005B2737">
      <w:pPr>
        <w:ind w:left="420"/>
        <w:rPr>
          <w:rStyle w:val="selected"/>
          <w:b/>
          <w:bCs/>
        </w:rPr>
      </w:pPr>
      <w:r>
        <w:rPr>
          <w:rFonts w:hint="eastAsia"/>
        </w:rPr>
        <w:t>根据提交文件示例：系统提交</w:t>
      </w:r>
      <w:r w:rsidR="00061E2C">
        <w:rPr>
          <w:rFonts w:hint="eastAsia"/>
        </w:rPr>
        <w:t>文件</w:t>
      </w:r>
      <w:r w:rsidRPr="006F2FE5">
        <w:t>rosterResult</w:t>
      </w:r>
      <w:r w:rsidR="00061E2C">
        <w:rPr>
          <w:rFonts w:hint="eastAsia"/>
        </w:rPr>
        <w:t>中</w:t>
      </w:r>
      <w:r>
        <w:rPr>
          <w:rFonts w:hint="eastAsia"/>
        </w:rPr>
        <w:t xml:space="preserve"> </w:t>
      </w:r>
      <w:r>
        <w:rPr>
          <w:rFonts w:hint="eastAsia"/>
        </w:rPr>
        <w:t>不显示</w:t>
      </w:r>
      <w:r>
        <w:rPr>
          <w:rFonts w:hint="eastAsia"/>
        </w:rPr>
        <w:t xml:space="preserve"> </w:t>
      </w:r>
      <w:r w:rsidR="00061E2C">
        <w:rPr>
          <w:rFonts w:hint="eastAsia"/>
        </w:rPr>
        <w:t>所有地勤任务</w:t>
      </w:r>
      <w:r>
        <w:rPr>
          <w:rFonts w:hint="eastAsia"/>
        </w:rPr>
        <w:t>行，于是需要在最后</w:t>
      </w:r>
      <w:r w:rsidR="00FC2140">
        <w:rPr>
          <w:rFonts w:hint="eastAsia"/>
        </w:rPr>
        <w:t>生成的</w:t>
      </w:r>
      <w:r w:rsidR="00FC2140" w:rsidRPr="006F2FE5">
        <w:rPr>
          <w:rStyle w:val="selected"/>
          <w:b/>
          <w:bCs/>
        </w:rPr>
        <w:t>rosterResult.csv</w:t>
      </w:r>
      <w:r w:rsidR="00FC2140">
        <w:rPr>
          <w:rStyle w:val="selected"/>
          <w:rFonts w:hint="eastAsia"/>
          <w:b/>
          <w:bCs/>
        </w:rPr>
        <w:t>（包含飞行任务、置位任务、地勤任务）</w:t>
      </w:r>
      <w:r w:rsidR="00FC2140" w:rsidRPr="00FC2140">
        <w:rPr>
          <w:rStyle w:val="selected"/>
          <w:rFonts w:hint="eastAsia"/>
        </w:rPr>
        <w:t>中</w:t>
      </w:r>
      <w:r>
        <w:rPr>
          <w:rFonts w:hint="eastAsia"/>
        </w:rPr>
        <w:t>手动删除地勤任务</w:t>
      </w:r>
      <w:r w:rsidR="00FC2140">
        <w:rPr>
          <w:rFonts w:hint="eastAsia"/>
        </w:rPr>
        <w:t>行</w:t>
      </w:r>
      <w:r>
        <w:rPr>
          <w:rFonts w:hint="eastAsia"/>
        </w:rPr>
        <w:t>数据</w:t>
      </w:r>
    </w:p>
    <w:p w14:paraId="4E91949E" w14:textId="77777777" w:rsidR="006F2FE5" w:rsidRDefault="006F2FE5" w:rsidP="005F3678"/>
    <w:p w14:paraId="1E667AE6" w14:textId="77777777" w:rsidR="00061E2C" w:rsidRPr="005F3678" w:rsidRDefault="00061E2C" w:rsidP="005F3678"/>
    <w:sectPr w:rsidR="00061E2C" w:rsidRPr="005F36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B3A88" w14:textId="77777777" w:rsidR="000D799F" w:rsidRDefault="000D799F" w:rsidP="00154193">
      <w:pPr>
        <w:spacing w:line="240" w:lineRule="auto"/>
      </w:pPr>
      <w:r>
        <w:separator/>
      </w:r>
    </w:p>
  </w:endnote>
  <w:endnote w:type="continuationSeparator" w:id="0">
    <w:p w14:paraId="5BF77BD1" w14:textId="77777777" w:rsidR="000D799F" w:rsidRDefault="000D799F" w:rsidP="001541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61D5E" w14:textId="77777777" w:rsidR="000D799F" w:rsidRDefault="000D799F" w:rsidP="00154193">
      <w:pPr>
        <w:spacing w:line="240" w:lineRule="auto"/>
      </w:pPr>
      <w:r>
        <w:separator/>
      </w:r>
    </w:p>
  </w:footnote>
  <w:footnote w:type="continuationSeparator" w:id="0">
    <w:p w14:paraId="2DEE8012" w14:textId="77777777" w:rsidR="000D799F" w:rsidRDefault="000D799F" w:rsidP="0015419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09EE"/>
    <w:multiLevelType w:val="hybridMultilevel"/>
    <w:tmpl w:val="047EB52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550707E"/>
    <w:multiLevelType w:val="multilevel"/>
    <w:tmpl w:val="C3FC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8510B"/>
    <w:multiLevelType w:val="multilevel"/>
    <w:tmpl w:val="D32CF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3708F4"/>
    <w:multiLevelType w:val="multilevel"/>
    <w:tmpl w:val="6B68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8774D"/>
    <w:multiLevelType w:val="multilevel"/>
    <w:tmpl w:val="2B64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249F3"/>
    <w:multiLevelType w:val="hybridMultilevel"/>
    <w:tmpl w:val="69C29F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B5D7460"/>
    <w:multiLevelType w:val="hybridMultilevel"/>
    <w:tmpl w:val="9162F8D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1BBB0DE5"/>
    <w:multiLevelType w:val="hybridMultilevel"/>
    <w:tmpl w:val="649C50B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23D979B4"/>
    <w:multiLevelType w:val="hybridMultilevel"/>
    <w:tmpl w:val="8A64C99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A890B29"/>
    <w:multiLevelType w:val="multilevel"/>
    <w:tmpl w:val="8F7E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8A2588"/>
    <w:multiLevelType w:val="hybridMultilevel"/>
    <w:tmpl w:val="03A2AF7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B547983"/>
    <w:multiLevelType w:val="multilevel"/>
    <w:tmpl w:val="BB70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52537C"/>
    <w:multiLevelType w:val="hybridMultilevel"/>
    <w:tmpl w:val="EAD0BFAC"/>
    <w:lvl w:ilvl="0" w:tplc="59D0182E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2D641D2D"/>
    <w:multiLevelType w:val="hybridMultilevel"/>
    <w:tmpl w:val="D65E73F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32813AEA"/>
    <w:multiLevelType w:val="multilevel"/>
    <w:tmpl w:val="E53A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7144DD"/>
    <w:multiLevelType w:val="multilevel"/>
    <w:tmpl w:val="392C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A060A3"/>
    <w:multiLevelType w:val="hybridMultilevel"/>
    <w:tmpl w:val="4C745EF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482903F8"/>
    <w:multiLevelType w:val="multilevel"/>
    <w:tmpl w:val="C45C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3F308C"/>
    <w:multiLevelType w:val="hybridMultilevel"/>
    <w:tmpl w:val="4A88D568"/>
    <w:lvl w:ilvl="0" w:tplc="FE6E5C9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54E17189"/>
    <w:multiLevelType w:val="hybridMultilevel"/>
    <w:tmpl w:val="CCD8F4F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5C545324"/>
    <w:multiLevelType w:val="hybridMultilevel"/>
    <w:tmpl w:val="02E0A9E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5E0A6925"/>
    <w:multiLevelType w:val="hybridMultilevel"/>
    <w:tmpl w:val="FCE449D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60817166"/>
    <w:multiLevelType w:val="hybridMultilevel"/>
    <w:tmpl w:val="85D0E0BA"/>
    <w:lvl w:ilvl="0" w:tplc="04442024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61247619"/>
    <w:multiLevelType w:val="hybridMultilevel"/>
    <w:tmpl w:val="032ACD8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6748132B"/>
    <w:multiLevelType w:val="multilevel"/>
    <w:tmpl w:val="1580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FB6962"/>
    <w:multiLevelType w:val="multilevel"/>
    <w:tmpl w:val="B434E20C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6" w15:restartNumberingAfterBreak="0">
    <w:nsid w:val="6BEB7620"/>
    <w:multiLevelType w:val="hybridMultilevel"/>
    <w:tmpl w:val="C0A61C86"/>
    <w:lvl w:ilvl="0" w:tplc="17208160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73E31BE6"/>
    <w:multiLevelType w:val="hybridMultilevel"/>
    <w:tmpl w:val="D83ACD82"/>
    <w:lvl w:ilvl="0" w:tplc="04090001">
      <w:start w:val="1"/>
      <w:numFmt w:val="bullet"/>
      <w:lvlText w:val=""/>
      <w:lvlJc w:val="left"/>
      <w:pPr>
        <w:ind w:left="86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1" w:hanging="440"/>
      </w:pPr>
      <w:rPr>
        <w:rFonts w:ascii="Wingdings" w:hAnsi="Wingdings" w:hint="default"/>
      </w:rPr>
    </w:lvl>
  </w:abstractNum>
  <w:abstractNum w:abstractNumId="28" w15:restartNumberingAfterBreak="0">
    <w:nsid w:val="7B872E3D"/>
    <w:multiLevelType w:val="hybridMultilevel"/>
    <w:tmpl w:val="8A3477E0"/>
    <w:lvl w:ilvl="0" w:tplc="2CF2CFE2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7FCD362D"/>
    <w:multiLevelType w:val="multilevel"/>
    <w:tmpl w:val="522A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568338">
    <w:abstractNumId w:val="16"/>
  </w:num>
  <w:num w:numId="2" w16cid:durableId="1130784764">
    <w:abstractNumId w:val="22"/>
  </w:num>
  <w:num w:numId="3" w16cid:durableId="1055735660">
    <w:abstractNumId w:val="23"/>
  </w:num>
  <w:num w:numId="4" w16cid:durableId="6442394">
    <w:abstractNumId w:val="21"/>
  </w:num>
  <w:num w:numId="5" w16cid:durableId="1352150346">
    <w:abstractNumId w:val="12"/>
  </w:num>
  <w:num w:numId="6" w16cid:durableId="1300189334">
    <w:abstractNumId w:val="20"/>
  </w:num>
  <w:num w:numId="7" w16cid:durableId="1722093144">
    <w:abstractNumId w:val="26"/>
  </w:num>
  <w:num w:numId="8" w16cid:durableId="755982036">
    <w:abstractNumId w:val="8"/>
  </w:num>
  <w:num w:numId="9" w16cid:durableId="172887931">
    <w:abstractNumId w:val="0"/>
  </w:num>
  <w:num w:numId="10" w16cid:durableId="805394413">
    <w:abstractNumId w:val="19"/>
  </w:num>
  <w:num w:numId="11" w16cid:durableId="711344329">
    <w:abstractNumId w:val="6"/>
  </w:num>
  <w:num w:numId="12" w16cid:durableId="1554927879">
    <w:abstractNumId w:val="13"/>
  </w:num>
  <w:num w:numId="13" w16cid:durableId="418017333">
    <w:abstractNumId w:val="27"/>
  </w:num>
  <w:num w:numId="14" w16cid:durableId="211312282">
    <w:abstractNumId w:val="5"/>
  </w:num>
  <w:num w:numId="15" w16cid:durableId="764233188">
    <w:abstractNumId w:val="18"/>
  </w:num>
  <w:num w:numId="16" w16cid:durableId="1305163893">
    <w:abstractNumId w:val="10"/>
  </w:num>
  <w:num w:numId="17" w16cid:durableId="454522434">
    <w:abstractNumId w:val="7"/>
  </w:num>
  <w:num w:numId="18" w16cid:durableId="1053232484">
    <w:abstractNumId w:val="25"/>
  </w:num>
  <w:num w:numId="19" w16cid:durableId="1910265084">
    <w:abstractNumId w:val="28"/>
  </w:num>
  <w:num w:numId="20" w16cid:durableId="99105341">
    <w:abstractNumId w:val="17"/>
  </w:num>
  <w:num w:numId="21" w16cid:durableId="1387149081">
    <w:abstractNumId w:val="24"/>
  </w:num>
  <w:num w:numId="22" w16cid:durableId="1171070116">
    <w:abstractNumId w:val="4"/>
  </w:num>
  <w:num w:numId="23" w16cid:durableId="1335107911">
    <w:abstractNumId w:val="11"/>
  </w:num>
  <w:num w:numId="24" w16cid:durableId="1946375460">
    <w:abstractNumId w:val="14"/>
  </w:num>
  <w:num w:numId="25" w16cid:durableId="1070157756">
    <w:abstractNumId w:val="1"/>
  </w:num>
  <w:num w:numId="26" w16cid:durableId="2053964038">
    <w:abstractNumId w:val="15"/>
  </w:num>
  <w:num w:numId="27" w16cid:durableId="161698825">
    <w:abstractNumId w:val="29"/>
  </w:num>
  <w:num w:numId="28" w16cid:durableId="1496457915">
    <w:abstractNumId w:val="9"/>
  </w:num>
  <w:num w:numId="29" w16cid:durableId="250552512">
    <w:abstractNumId w:val="3"/>
  </w:num>
  <w:num w:numId="30" w16cid:durableId="1992503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678"/>
    <w:rsid w:val="00024E21"/>
    <w:rsid w:val="00026426"/>
    <w:rsid w:val="00036060"/>
    <w:rsid w:val="00061E2C"/>
    <w:rsid w:val="00062FB2"/>
    <w:rsid w:val="00093813"/>
    <w:rsid w:val="000C4F27"/>
    <w:rsid w:val="000D0E0C"/>
    <w:rsid w:val="000D799F"/>
    <w:rsid w:val="000E30DE"/>
    <w:rsid w:val="00134533"/>
    <w:rsid w:val="00154193"/>
    <w:rsid w:val="00157CD2"/>
    <w:rsid w:val="001E3FA9"/>
    <w:rsid w:val="00206227"/>
    <w:rsid w:val="00286CFD"/>
    <w:rsid w:val="00331D9A"/>
    <w:rsid w:val="0038300E"/>
    <w:rsid w:val="00386DDF"/>
    <w:rsid w:val="00392ED3"/>
    <w:rsid w:val="00397F2A"/>
    <w:rsid w:val="003B746B"/>
    <w:rsid w:val="003C2412"/>
    <w:rsid w:val="003E7BEC"/>
    <w:rsid w:val="00444EAD"/>
    <w:rsid w:val="00453BB6"/>
    <w:rsid w:val="004C5D3E"/>
    <w:rsid w:val="00580469"/>
    <w:rsid w:val="005B103F"/>
    <w:rsid w:val="005B2737"/>
    <w:rsid w:val="005F3678"/>
    <w:rsid w:val="006B5360"/>
    <w:rsid w:val="006E2623"/>
    <w:rsid w:val="006F2FE5"/>
    <w:rsid w:val="00717B68"/>
    <w:rsid w:val="00785EA1"/>
    <w:rsid w:val="007A71EE"/>
    <w:rsid w:val="007C2C3D"/>
    <w:rsid w:val="008B2227"/>
    <w:rsid w:val="008C32B4"/>
    <w:rsid w:val="00920621"/>
    <w:rsid w:val="009F03C6"/>
    <w:rsid w:val="00A35EED"/>
    <w:rsid w:val="00A61311"/>
    <w:rsid w:val="00AA7705"/>
    <w:rsid w:val="00AD284E"/>
    <w:rsid w:val="00B04DC1"/>
    <w:rsid w:val="00B365E9"/>
    <w:rsid w:val="00B51033"/>
    <w:rsid w:val="00BA6D01"/>
    <w:rsid w:val="00BD1C31"/>
    <w:rsid w:val="00BD585D"/>
    <w:rsid w:val="00C47D23"/>
    <w:rsid w:val="00C66C18"/>
    <w:rsid w:val="00D15AC9"/>
    <w:rsid w:val="00D61D74"/>
    <w:rsid w:val="00DA5231"/>
    <w:rsid w:val="00E63A5C"/>
    <w:rsid w:val="00E96853"/>
    <w:rsid w:val="00EA7D26"/>
    <w:rsid w:val="00EE3686"/>
    <w:rsid w:val="00EF3883"/>
    <w:rsid w:val="00F75C58"/>
    <w:rsid w:val="00FC2140"/>
    <w:rsid w:val="00FF042E"/>
    <w:rsid w:val="00FF5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DDB3CE"/>
  <w15:chartTrackingRefBased/>
  <w15:docId w15:val="{D03562AE-1887-4C45-A995-CC9EA99C0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1D74"/>
    <w:pPr>
      <w:widowControl w:val="0"/>
      <w:spacing w:line="360" w:lineRule="auto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D61D74"/>
    <w:pPr>
      <w:numPr>
        <w:numId w:val="18"/>
      </w:numPr>
      <w:jc w:val="left"/>
      <w:outlineLvl w:val="0"/>
    </w:pPr>
    <w:rPr>
      <w:rFonts w:eastAsia="华文中宋"/>
      <w:sz w:val="30"/>
      <w:szCs w:val="30"/>
    </w:rPr>
  </w:style>
  <w:style w:type="paragraph" w:styleId="2">
    <w:name w:val="heading 2"/>
    <w:basedOn w:val="a"/>
    <w:next w:val="a"/>
    <w:link w:val="20"/>
    <w:uiPriority w:val="9"/>
    <w:unhideWhenUsed/>
    <w:qFormat/>
    <w:rsid w:val="00D61D74"/>
    <w:pPr>
      <w:numPr>
        <w:ilvl w:val="1"/>
        <w:numId w:val="18"/>
      </w:numPr>
      <w:outlineLvl w:val="1"/>
    </w:pPr>
    <w:rPr>
      <w:rFonts w:eastAsia="华文中宋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03C6"/>
    <w:pPr>
      <w:keepNext/>
      <w:keepLines/>
      <w:numPr>
        <w:ilvl w:val="2"/>
        <w:numId w:val="18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Quote"/>
    <w:next w:val="a"/>
    <w:link w:val="a4"/>
    <w:uiPriority w:val="29"/>
    <w:rsid w:val="00024E21"/>
    <w:pPr>
      <w:pBdr>
        <w:left w:val="single" w:sz="24" w:space="10" w:color="404040" w:themeColor="text1" w:themeTint="BF"/>
      </w:pBdr>
      <w:ind w:left="300"/>
      <w:contextualSpacing/>
    </w:pPr>
    <w:rPr>
      <w:rFonts w:ascii="Consolas" w:eastAsia="宋体" w:hAnsi="Consolas" w:cs="Times New Roman"/>
      <w:color w:val="808080" w:themeColor="background1" w:themeShade="80"/>
      <w:sz w:val="18"/>
      <w:szCs w:val="18"/>
    </w:rPr>
  </w:style>
  <w:style w:type="character" w:customStyle="1" w:styleId="a4">
    <w:name w:val="引用 字符"/>
    <w:basedOn w:val="a0"/>
    <w:link w:val="a3"/>
    <w:uiPriority w:val="29"/>
    <w:rsid w:val="00024E21"/>
    <w:rPr>
      <w:rFonts w:ascii="Consolas" w:eastAsia="宋体" w:hAnsi="Consolas" w:cs="Times New Roman"/>
      <w:color w:val="808080" w:themeColor="background1" w:themeShade="80"/>
      <w:sz w:val="18"/>
      <w:szCs w:val="18"/>
    </w:rPr>
  </w:style>
  <w:style w:type="paragraph" w:styleId="a5">
    <w:name w:val="Date"/>
    <w:basedOn w:val="a"/>
    <w:next w:val="a"/>
    <w:link w:val="a6"/>
    <w:uiPriority w:val="99"/>
    <w:semiHidden/>
    <w:unhideWhenUsed/>
    <w:rsid w:val="007A71EE"/>
    <w:pPr>
      <w:ind w:leftChars="2500" w:left="100"/>
    </w:pPr>
  </w:style>
  <w:style w:type="character" w:customStyle="1" w:styleId="a6">
    <w:name w:val="日期 字符"/>
    <w:basedOn w:val="a0"/>
    <w:link w:val="a5"/>
    <w:uiPriority w:val="99"/>
    <w:semiHidden/>
    <w:rsid w:val="007A71EE"/>
  </w:style>
  <w:style w:type="character" w:customStyle="1" w:styleId="10">
    <w:name w:val="标题 1 字符"/>
    <w:basedOn w:val="a0"/>
    <w:link w:val="1"/>
    <w:uiPriority w:val="9"/>
    <w:rsid w:val="00D61D74"/>
    <w:rPr>
      <w:rFonts w:ascii="Times New Roman" w:eastAsia="华文中宋" w:hAnsi="Times New Roman" w:cs="Times New Roman"/>
      <w:sz w:val="30"/>
      <w:szCs w:val="30"/>
    </w:rPr>
  </w:style>
  <w:style w:type="character" w:customStyle="1" w:styleId="20">
    <w:name w:val="标题 2 字符"/>
    <w:basedOn w:val="a0"/>
    <w:link w:val="2"/>
    <w:uiPriority w:val="9"/>
    <w:rsid w:val="00D61D74"/>
    <w:rPr>
      <w:rFonts w:ascii="Times New Roman" w:eastAsia="华文中宋" w:hAnsi="Times New Roman" w:cs="Times New Roman"/>
      <w:sz w:val="24"/>
      <w:szCs w:val="24"/>
    </w:rPr>
  </w:style>
  <w:style w:type="paragraph" w:styleId="a7">
    <w:name w:val="List Paragraph"/>
    <w:basedOn w:val="a"/>
    <w:uiPriority w:val="34"/>
    <w:rsid w:val="00D61D74"/>
    <w:pPr>
      <w:ind w:firstLineChars="200" w:firstLine="420"/>
    </w:pPr>
  </w:style>
  <w:style w:type="paragraph" w:styleId="a8">
    <w:name w:val="Title"/>
    <w:basedOn w:val="a"/>
    <w:next w:val="a"/>
    <w:link w:val="a9"/>
    <w:uiPriority w:val="10"/>
    <w:qFormat/>
    <w:rsid w:val="00E63A5C"/>
    <w:pPr>
      <w:jc w:val="center"/>
    </w:pPr>
    <w:rPr>
      <w:rFonts w:ascii="华文中宋" w:eastAsia="华文中宋" w:hAnsi="华文中宋"/>
      <w:sz w:val="36"/>
      <w:szCs w:val="36"/>
    </w:rPr>
  </w:style>
  <w:style w:type="character" w:customStyle="1" w:styleId="a9">
    <w:name w:val="标题 字符"/>
    <w:basedOn w:val="a0"/>
    <w:link w:val="a8"/>
    <w:uiPriority w:val="10"/>
    <w:rsid w:val="00E63A5C"/>
    <w:rPr>
      <w:rFonts w:ascii="华文中宋" w:eastAsia="华文中宋" w:hAnsi="华文中宋" w:cs="Times New Roman"/>
      <w:sz w:val="36"/>
      <w:szCs w:val="36"/>
    </w:rPr>
  </w:style>
  <w:style w:type="paragraph" w:styleId="aa">
    <w:name w:val="Subtitle"/>
    <w:basedOn w:val="a"/>
    <w:next w:val="a"/>
    <w:link w:val="ab"/>
    <w:uiPriority w:val="11"/>
    <w:qFormat/>
    <w:rsid w:val="00E63A5C"/>
    <w:pPr>
      <w:jc w:val="center"/>
    </w:pPr>
  </w:style>
  <w:style w:type="character" w:customStyle="1" w:styleId="ab">
    <w:name w:val="副标题 字符"/>
    <w:basedOn w:val="a0"/>
    <w:link w:val="aa"/>
    <w:uiPriority w:val="11"/>
    <w:rsid w:val="00E63A5C"/>
    <w:rPr>
      <w:rFonts w:ascii="Times New Roman" w:eastAsia="宋体" w:hAnsi="Times New Roman" w:cs="Times New Roman"/>
      <w:sz w:val="24"/>
      <w:szCs w:val="24"/>
    </w:rPr>
  </w:style>
  <w:style w:type="paragraph" w:customStyle="1" w:styleId="ac">
    <w:name w:val="与会"/>
    <w:basedOn w:val="a"/>
    <w:link w:val="ad"/>
    <w:qFormat/>
    <w:rsid w:val="00E63A5C"/>
    <w:rPr>
      <w:rFonts w:ascii="仿宋" w:eastAsia="仿宋" w:hAnsi="仿宋"/>
    </w:rPr>
  </w:style>
  <w:style w:type="character" w:customStyle="1" w:styleId="ad">
    <w:name w:val="与会 字符"/>
    <w:basedOn w:val="a0"/>
    <w:link w:val="ac"/>
    <w:rsid w:val="00E63A5C"/>
    <w:rPr>
      <w:rFonts w:ascii="仿宋" w:eastAsia="仿宋" w:hAnsi="仿宋" w:cs="Times New Roman"/>
      <w:sz w:val="24"/>
      <w:szCs w:val="24"/>
    </w:rPr>
  </w:style>
  <w:style w:type="paragraph" w:styleId="ae">
    <w:name w:val="header"/>
    <w:basedOn w:val="a"/>
    <w:link w:val="af"/>
    <w:uiPriority w:val="99"/>
    <w:unhideWhenUsed/>
    <w:rsid w:val="0015419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54193"/>
    <w:rPr>
      <w:rFonts w:ascii="Times New Roman" w:eastAsia="宋体" w:hAnsi="Times New Roman" w:cs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54193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54193"/>
    <w:rPr>
      <w:rFonts w:ascii="Times New Roman" w:eastAsia="宋体" w:hAnsi="Times New Roman" w:cs="Times New Roman"/>
      <w:sz w:val="18"/>
      <w:szCs w:val="18"/>
    </w:rPr>
  </w:style>
  <w:style w:type="character" w:customStyle="1" w:styleId="30">
    <w:name w:val="标题 3 字符"/>
    <w:basedOn w:val="a0"/>
    <w:link w:val="3"/>
    <w:uiPriority w:val="9"/>
    <w:semiHidden/>
    <w:rsid w:val="009F03C6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selected">
    <w:name w:val="selected"/>
    <w:basedOn w:val="a0"/>
    <w:rsid w:val="00061E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79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3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8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5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8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38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8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344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1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23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09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594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3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58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81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877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7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10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389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576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00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35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96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401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60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84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34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344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752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35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76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204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02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08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15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25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130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90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16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755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2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0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76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95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hexin%20Lu\Documents\&#33258;&#23450;&#20041;%20Office%20&#27169;&#26495;\&#20250;&#35758;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会议模板.dotx</Template>
  <TotalTime>131</TotalTime>
  <Pages>2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Zhexin Lu</dc:creator>
  <cp:keywords/>
  <dc:description/>
  <cp:lastModifiedBy>其峰 鲍</cp:lastModifiedBy>
  <cp:revision>5</cp:revision>
  <dcterms:created xsi:type="dcterms:W3CDTF">2025-07-16T07:06:00Z</dcterms:created>
  <dcterms:modified xsi:type="dcterms:W3CDTF">2025-07-18T05:14:00Z</dcterms:modified>
</cp:coreProperties>
</file>